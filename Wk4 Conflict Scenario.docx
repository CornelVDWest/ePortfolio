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FB21CA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9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CC 2.0 BY Matthew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CBF4D" id="Group 26" o:spid="_x0000_s1026" style="position:absolute;margin-left:290.4pt;margin-top:106.05pt;width:44.55pt;height:40.15pt;z-index:251669504;mso-width-relative:margin;mso-height-relative:margin" coordsize="9010,9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467;width:8091;height:9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">
                  <v:imagedata r:id="rId10" o:title=""/>
                  <v:path arrowok="t"/>
                </v:shape>
                <v:rect id="Rectangle 29" o:spid="_x0000_s1028" style="position:absolute;top:7563;width:901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75B33E9D" w14:textId="77777777" w:rsidR="000462C4" w:rsidRDefault="00BE0641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1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FB21CA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988E16" id="Group 14" o:spid="_x0000_s1029" style="position:absolute;margin-left:112.2pt;margin-top:101.25pt;width:58.8pt;height:37.05pt;z-index:251668480;mso-width-relative:margin;mso-height-relative:margin" coordsize="14070,8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">
                <v:shape id="Picture 23" o:spid="_x0000_s1030" type="#_x0000_t75" alt="File:Florida Box Turtle Digon3.jpg" style="position:absolute;width:13245;height:8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r:id="rId16" o:title="Florida Box Turtle Digon3"/>
                </v:shape>
                <v:rect id="Rectangle 24" o:spid="_x0000_s1031" style="position:absolute;left:1440;top:7140;width:12630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v:textbox>
                    <w:txbxContent>
                      <w:p w14:paraId="64FD8249" w14:textId="77777777" w:rsidR="000462C4" w:rsidRDefault="00CF25AF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17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r:id="rId18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r:id="rId1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FB21CA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0E0" id="Group 23" o:spid="_x0000_s1032" style="position:absolute;margin-left:7.2pt;margin-top:54.75pt;width:53.85pt;height:41.35pt;z-index:251667456;mso-width-relative:margin;mso-height-relative:margin" coordsize="14917,1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">
                <v:shape id="Picture 3" o:spid="_x0000_s1033" type="#_x0000_t75" alt="Shark Cartoon Free Vector Illustration by superawesomevectors" style="position:absolute;width:14917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r:id="rId23" o:title="Shark Cartoon Free Vector Illustration by superawesomevectors"/>
                </v:shape>
                <v:rect id="Rectangle 4" o:spid="_x0000_s1034" style="position:absolute;left:1495;top:9844;width:1247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70076954" w14:textId="77777777" w:rsidR="000462C4" w:rsidRDefault="00CF25AF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4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r:id="rId25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FB21CA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8A95A" id="Group 22" o:spid="_x0000_s1035" style="position:absolute;margin-left:171.25pt;margin-top:109.7pt;width:39.2pt;height:44.95pt;z-index:251663360;mso-width-relative:margin;mso-height-relative:margin" coordsize="9139,1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">
                <v:shape id="Picture 9" o:spid="_x0000_s1036" type="#_x0000_t75" alt="Urban, Lost, Hiding, Afraid" style="position:absolute;width:8619;height:14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r:id="rId28" o:title="Urban, Lost, Hiding, Afraid" croptop="6138f" cropbottom="4853f" cropleft="20608f" cropright="2254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37" type="#_x0000_t202" style="position:absolute;left:6198;top:12601;width:2941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2E66C6D" w14:textId="77777777" w:rsidR="000462C4" w:rsidRDefault="00CF25AF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29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6E3DC" id="TextBox 7" o:spid="_x0000_s1038" type="#_x0000_t202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filled="f" stroked="f">
                <v:textbox style="mso-fit-shape-to-text:t">
                  <w:txbxContent>
                    <w:p w14:paraId="3B6AE928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5824A" id="TextBox 8" o:spid="_x0000_s1039" type="#_x0000_t202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filled="f" stroked="f">
                <v:textbox style="mso-fit-shape-to-text:t">
                  <w:txbxContent>
                    <w:p w14:paraId="2835FFFB" w14:textId="77777777" w:rsidR="000462C4" w:rsidRPr="00556CF5" w:rsidRDefault="000462C4" w:rsidP="00B4431A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F1C6AC" id="Group 20" o:spid="_x0000_s1040" style="position:absolute;margin-left:342.65pt;margin-top:108.4pt;width:64.7pt;height:30.65pt;z-index:251664384;mso-width-relative:margin;mso-height-relative:margin" coordsize="16540,5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">
                <v:shape id="Picture 12" o:spid="_x0000_s1041" type="#_x0000_t75" alt="File:Flickr - Carine06 - &quot;I give up.&quot;.jpg" style="position:absolute;width:16540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r:id="rId32" o:title="Flickr - Carine06 - &quot;I give up.&quot;" croptop="29228f" cropbottom="15912f" cropleft="11360f" cropright="13282f"/>
                </v:shape>
                <v:shape id="TextBox 19" o:spid="_x0000_s1042" type="#_x0000_t202" style="position:absolute;left:5115;top:4546;width:8333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26A498AB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r:id="rId33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CA2F3" id="Group 10" o:spid="_x0000_s1043" style="position:absolute;margin-left:349.3pt;margin-top:9.05pt;width:50.35pt;height:52.65pt;z-index:251662336;mso-position-horizontal-relative:margin;mso-width-relative:margin;mso-height-relative:margin" coordsize="13652,1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">
                <v:shape id="Picture 7" o:spid="_x0000_s1044" type="#_x0000_t75" style="position:absolute;width:13652;height:1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">
                  <v:imagedata r:id="rId37" o:title=""/>
                  <v:path arrowok="t"/>
                </v:shape>
                <v:shape id="TextBox 4" o:spid="_x0000_s1045" type="#_x0000_t202" style="position:absolute;left:2409;top:12806;width:7554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DD0450" w14:textId="77777777" w:rsidR="000462C4" w:rsidRDefault="000462C4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r:id="rId38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r:id="rId39" w:history="1">
                          <w:r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FB21CA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1E9C8" id="Group 18" o:spid="_x0000_s1046" style="position:absolute;margin-left:145.95pt;margin-top:9.05pt;width:46pt;height:48pt;z-index:251661312;mso-width-relative:margin;mso-height-relative:margin" coordsize="10772,1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">
                <v:shape id="Picture 19" o:spid="_x0000_s1047" type="#_x0000_t75" alt="File:US Army 53525 Soldiers compete in Tae Kwon Do tournament for Warrior Country level.jpg" style="position:absolute;width:10772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r:id="rId42" o:title="US Army 53525 Soldiers compete in Tae Kwon Do tournament for Warrior Country level" croptop="12974f" cropbottom="5479f" cropleft="26928f" cropright="4677f"/>
                </v:shape>
                <v:shape id="TextBox 17" o:spid="_x0000_s1048" type="#_x0000_t202" style="position:absolute;left:3947;top:9013;width:2658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D6BD880" w14:textId="77777777" w:rsidR="000462C4" w:rsidRDefault="00CF25AF" w:rsidP="00B4431A">
                        <w:pPr>
                          <w:pStyle w:val="NormalWeb"/>
                          <w:spacing w:before="0" w:beforeAutospacing="0" w:after="0" w:afterAutospacing="0"/>
                        </w:pPr>
                        <w:hyperlink r:id="rId43" w:history="1">
                          <w:r w:rsidR="000462C4">
                            <w:rPr>
                              <w:rStyle w:val="Hyperlink"/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voice:  “I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16048" id="Rectangle 10" o:spid="_x0000_s1049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 filled="f" stroked="f">
                <v:textbox style="mso-fit-shape-to-text:t">
                  <w:txbxContent>
                    <w:p w14:paraId="455D707C" w14:textId="77777777" w:rsidR="000462C4" w:rsidRDefault="000462C4" w:rsidP="00C1232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eastAsia="+mn-ea" w:hAnsi="Arial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14D652CD" w:rsidR="007C12EC" w:rsidRPr="007C12EC" w:rsidRDefault="007C12EC" w:rsidP="007C12EC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-2097849475"/>
          <w:placeholder>
            <w:docPart w:val="DefaultPlaceholder_-1854013440"/>
          </w:placeholder>
        </w:sdtPr>
        <w:sdtEndPr/>
        <w:sdtContent>
          <w:r w:rsidR="008A166A">
            <w:t>Cornel Van Der Westhuizen</w:t>
          </w:r>
          <w:r w:rsidR="004275A5">
            <w:t>, 12123814</w:t>
          </w:r>
        </w:sdtContent>
      </w:sdt>
    </w:p>
    <w:p w14:paraId="54209BFB" w14:textId="014D8635" w:rsidR="00BE0641" w:rsidRPr="007C12EC" w:rsidRDefault="00BE0641" w:rsidP="00BE0641">
      <w:pPr>
        <w:pStyle w:val="Heading2"/>
      </w:pPr>
      <w:r w:rsidRPr="00BE0641">
        <w:rPr>
          <w:b/>
          <w:bCs/>
        </w:rPr>
        <w:t>Student Name and ID:</w:t>
      </w:r>
      <w:r>
        <w:t xml:space="preserve"> </w:t>
      </w:r>
      <w:sdt>
        <w:sdtPr>
          <w:id w:val="671157895"/>
          <w:placeholder>
            <w:docPart w:val="9E90DD9B444E4685A73E36652B169F21"/>
          </w:placeholder>
        </w:sdtPr>
        <w:sdtEndPr/>
        <w:sdtContent>
          <w:r w:rsidR="008A166A">
            <w:t>Levi Munro</w:t>
          </w:r>
          <w:r w:rsidR="00D13677">
            <w:t xml:space="preserve">, </w:t>
          </w:r>
          <w:r w:rsidR="005E41B6">
            <w:t>12187881</w:t>
          </w:r>
        </w:sdtContent>
      </w:sdt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FB21CA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671C678E" w:rsidR="001B199A" w:rsidRDefault="00FB21CA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06AF3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FB21CA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4362B2E5" w:rsidR="001B199A" w:rsidRDefault="00FB21CA" w:rsidP="001B199A">
      <w:sdt>
        <w:sdtPr>
          <w:id w:val="6088613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06AF3">
            <w:rPr>
              <w:rFonts w:ascii="MS Gothic" w:eastAsia="MS Gothic" w:hAnsi="MS Gothic" w:hint="eastAsia"/>
            </w:rPr>
            <w:t>☒</w:t>
          </w:r>
        </w:sdtContent>
      </w:sdt>
      <w:r w:rsidR="001B199A">
        <w:t>Collaborate/Confront</w:t>
      </w:r>
    </w:p>
    <w:p w14:paraId="7F0C67FD" w14:textId="619E0D99" w:rsidR="001B199A" w:rsidRDefault="00FB21CA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</w:sdtPr>
      <w:sdtEndPr/>
      <w:sdtContent>
        <w:p w14:paraId="6249EC7B" w14:textId="2CCDB203" w:rsidR="00A40276" w:rsidRDefault="006A40D9" w:rsidP="00A40276">
          <w:r>
            <w:t xml:space="preserve">They must collaborate </w:t>
          </w:r>
          <w:r w:rsidR="00257183">
            <w:t xml:space="preserve">instead of </w:t>
          </w:r>
          <w:r w:rsidR="00A43403">
            <w:t>Jane forcing Joe to do the work, otherwise he may still not want to complete the work out of spite.</w:t>
          </w:r>
          <w:r w:rsidR="00070367">
            <w:t xml:space="preserve"> It is not Janes task to complete, so completing it herself should not be an option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sdt>
      <w:sdtPr>
        <w:id w:val="1573238520"/>
        <w:placeholder>
          <w:docPart w:val="DefaultPlaceholder_-1854013440"/>
        </w:placeholder>
      </w:sdtPr>
      <w:sdtEndPr/>
      <w:sdtContent>
        <w:p w14:paraId="66B5AE91" w14:textId="1625CAAF" w:rsidR="00572E9B" w:rsidRDefault="00BF7BCD" w:rsidP="00572E9B">
          <w:r>
            <w:t>Remind Joe of the task that needs to be completed in a no-confronting, passive manner</w:t>
          </w:r>
        </w:p>
      </w:sdtContent>
    </w:sdt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00730A5B" w:rsidP="00572E9B">
      <w:r>
        <w:t xml:space="preserve">Describe the purpose of the discussion.  </w:t>
      </w:r>
      <w:r w:rsidR="00F12C12">
        <w:t xml:space="preserve">Describe the conflict.  </w:t>
      </w:r>
      <w:r w:rsidR="00572E9B">
        <w:t>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</w:sdtPr>
      <w:sdtEndPr/>
      <w:sdtContent>
        <w:p w14:paraId="5850ADDD" w14:textId="76B53F58" w:rsidR="000971B5" w:rsidRDefault="00714907" w:rsidP="0016251F">
          <w:r>
            <w:t>Purpose: Attempting to get Joe to do his part of the task</w:t>
          </w:r>
          <w:r w:rsidR="00D125F5">
            <w:t xml:space="preserve">. Conflict: </w:t>
          </w:r>
          <w:r w:rsidR="00D000BF">
            <w:t xml:space="preserve">Joe he might not want to complete the task or even collaborate </w:t>
          </w:r>
          <w:r w:rsidR="00D70E62">
            <w:t xml:space="preserve">with Jane to complete it. </w:t>
          </w:r>
          <w:r w:rsidR="00BF3FB9">
            <w:t xml:space="preserve">If this is the case, </w:t>
          </w:r>
          <w:r w:rsidR="00B91BE4">
            <w:t>Jane would need to report the situation to Joe’</w:t>
          </w:r>
          <w:r w:rsidR="002F6D63">
            <w:t xml:space="preserve">s manager. </w:t>
          </w:r>
          <w:r w:rsidR="000971B5">
            <w:t>Questions Jane could ask Joe:</w:t>
          </w:r>
        </w:p>
        <w:p w14:paraId="224BF93F" w14:textId="77777777" w:rsidR="00B0672B" w:rsidRDefault="00B0672B" w:rsidP="0016251F"/>
        <w:p w14:paraId="3DCD891E" w14:textId="77777777" w:rsidR="007C0F34" w:rsidRDefault="000971B5" w:rsidP="0016251F">
          <w:r>
            <w:t xml:space="preserve">Why have you not completed </w:t>
          </w:r>
          <w:r w:rsidR="007C0F34">
            <w:t>the task?</w:t>
          </w:r>
        </w:p>
        <w:p w14:paraId="19C7DB25" w14:textId="4E2B2E95" w:rsidR="00572E9B" w:rsidRDefault="007C0F34" w:rsidP="0016251F">
          <w:r>
            <w:t>Do you need help completing the task?</w:t>
          </w:r>
          <w:r>
            <w:br/>
          </w:r>
        </w:p>
      </w:sdtContent>
    </w:sdt>
    <w:p w14:paraId="565959A3" w14:textId="77777777" w:rsidR="00572E9B" w:rsidRDefault="00572E9B" w:rsidP="0016251F"/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00673C6A" w:rsidP="00572E9B">
      <w:pPr>
        <w:ind w:left="720"/>
      </w:pPr>
      <w:r>
        <w:t xml:space="preserve">“I feel </w:t>
      </w:r>
      <w:r w:rsidRPr="00431A16">
        <w:rPr>
          <w:i/>
        </w:rPr>
        <w:t>[your feeling]</w:t>
      </w:r>
      <w:r>
        <w:t xml:space="preserve"> when </w:t>
      </w:r>
      <w:r w:rsidRPr="00431A16">
        <w:rPr>
          <w:i/>
        </w:rPr>
        <w:t>[their behaviour]</w:t>
      </w:r>
      <w:r>
        <w:t xml:space="preserve"> because </w:t>
      </w:r>
      <w:r w:rsidRPr="00431A16">
        <w:rPr>
          <w:i/>
        </w:rPr>
        <w:t>[effects on you]</w:t>
      </w:r>
      <w:r>
        <w:t xml:space="preserve">.  I would like </w:t>
      </w:r>
      <w:r w:rsidRPr="00431A16">
        <w:rPr>
          <w:i/>
        </w:rPr>
        <w:t>[alternative behaviour]</w:t>
      </w:r>
      <w:r>
        <w:t xml:space="preserve">”.  </w:t>
      </w:r>
    </w:p>
    <w:sdt>
      <w:sdtPr>
        <w:id w:val="-1017153005"/>
        <w:placeholder>
          <w:docPart w:val="DefaultPlaceholder_-1854013440"/>
        </w:placeholder>
      </w:sdtPr>
      <w:sdtEndPr/>
      <w:sdtContent>
        <w:p w14:paraId="7CD6E11A" w14:textId="77777777" w:rsidR="006870E8" w:rsidRDefault="00AF2EBF" w:rsidP="00A51EDE">
          <w:r>
            <w:t xml:space="preserve">I feel </w:t>
          </w:r>
          <w:r w:rsidR="001E0EE2">
            <w:t>disappointed when you do not complete your ta</w:t>
          </w:r>
          <w:r w:rsidR="00352109">
            <w:t>sk on time because then I need</w:t>
          </w:r>
          <w:r w:rsidR="00FB6FBA">
            <w:t xml:space="preserve"> t</w:t>
          </w:r>
          <w:r w:rsidR="001E0EE2">
            <w:t>ake time out of my own schedule in order to assist you. I would like you to try managing your time more efficiently.</w:t>
          </w:r>
        </w:p>
        <w:p w14:paraId="564B1D20" w14:textId="77777777" w:rsidR="006870E8" w:rsidRDefault="006870E8" w:rsidP="00A51EDE">
          <w:r>
            <w:t>Other alternate behaviours:</w:t>
          </w:r>
        </w:p>
        <w:p w14:paraId="7BCA19F4" w14:textId="69783AE9" w:rsidR="00EF6CA4" w:rsidRDefault="006870E8" w:rsidP="00A51EDE">
          <w:r>
            <w:t>Asking for a time extension</w:t>
          </w:r>
        </w:p>
        <w:p w14:paraId="4478E1DF" w14:textId="34C20776" w:rsidR="001A4024" w:rsidRDefault="00C53537" w:rsidP="00A51EDE">
          <w:r>
            <w:t>Seeking help from peers before deadline</w:t>
          </w:r>
        </w:p>
        <w:p w14:paraId="4B55B03C" w14:textId="0C8C41EF" w:rsidR="005C1481" w:rsidRDefault="00FB21CA" w:rsidP="00A51EDE"/>
      </w:sdtContent>
    </w:sdt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</w:sdtPr>
      <w:sdtEndPr/>
      <w:sdtContent>
        <w:p w14:paraId="37BB1C07" w14:textId="797CAE42" w:rsidR="00E76319" w:rsidRDefault="00A10E03" w:rsidP="00B071BB">
          <w:r>
            <w:t>A loved one passed away</w:t>
          </w:r>
          <w:r w:rsidR="003125AD">
            <w:t>, and</w:t>
          </w:r>
          <w:r w:rsidR="002E355E">
            <w:t xml:space="preserve"> </w:t>
          </w:r>
          <w:r w:rsidR="003125AD">
            <w:t>Joe did not feel like letting anyone know</w:t>
          </w:r>
        </w:p>
        <w:p w14:paraId="00CBDB57" w14:textId="46D617DF" w:rsidR="003B355E" w:rsidRDefault="00FB21CA" w:rsidP="00B071BB"/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009A377F" w:rsidP="00F12C12">
      <w:r>
        <w:t xml:space="preserve">How </w:t>
      </w:r>
      <w:r w:rsidR="007A0FDF">
        <w:t>c</w:t>
      </w:r>
      <w:r>
        <w:t xml:space="preserve">ould </w:t>
      </w:r>
      <w:r w:rsidR="003B355E">
        <w:t>Jane</w:t>
      </w:r>
      <w:r w:rsidR="007A0FDF">
        <w:t xml:space="preserve"> </w:t>
      </w:r>
      <w:r>
        <w:t xml:space="preserve">paraphrase </w:t>
      </w:r>
      <w:r w:rsidR="003B355E">
        <w:t>Joe</w:t>
      </w:r>
      <w:r w:rsidR="00F044D0">
        <w:t>’s</w:t>
      </w:r>
      <w:r>
        <w:t xml:space="preserve"> reason </w:t>
      </w:r>
      <w:r w:rsidR="00F044D0">
        <w:t xml:space="preserve">for missing the deadline </w:t>
      </w:r>
      <w:r>
        <w:t xml:space="preserve">to </w:t>
      </w:r>
      <w:r w:rsidR="00F044D0">
        <w:t xml:space="preserve">ensure that she understands </w:t>
      </w:r>
      <w:r w:rsidR="003B355E">
        <w:t>Joe</w:t>
      </w:r>
      <w:r w:rsidR="003718C8">
        <w:t xml:space="preserve">’s </w:t>
      </w:r>
      <w:r w:rsidR="00F12C12">
        <w:t>perspective?</w:t>
      </w:r>
    </w:p>
    <w:sdt>
      <w:sdtPr>
        <w:id w:val="-1719431390"/>
        <w:placeholder>
          <w:docPart w:val="DefaultPlaceholder_-1854013440"/>
        </w:placeholder>
      </w:sdtPr>
      <w:sdtEndPr/>
      <w:sdtContent>
        <w:p w14:paraId="64FE42BC" w14:textId="4EEC6C85" w:rsidR="003B355E" w:rsidRDefault="00B61861" w:rsidP="00F12C12">
          <w:r>
            <w:t xml:space="preserve">“So </w:t>
          </w:r>
          <w:r w:rsidR="00AB0380">
            <w:t xml:space="preserve">the way I understand it, the passing of someone you knew was too close to your heart and you preferred not to tell anyone </w:t>
          </w:r>
          <w:r w:rsidR="00151D60">
            <w:t>immediately?”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</w:sdtPr>
      <w:sdtEndPr/>
      <w:sdtContent>
        <w:p w14:paraId="35B764EF" w14:textId="4ECCF7C8" w:rsidR="00BC7236" w:rsidRDefault="00442D95" w:rsidP="00021FA3">
          <w:r>
            <w:t>“</w:t>
          </w:r>
          <w:r w:rsidR="00B65D94">
            <w:t xml:space="preserve">I can’t say I know how you feel, but just so you know </w:t>
          </w:r>
          <w:r w:rsidR="00C97065">
            <w:t>I will be here for you if you need anything</w:t>
          </w:r>
          <w:r>
            <w:t>”</w:t>
          </w:r>
        </w:p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00380721" w:rsidP="00ED0C76">
      <w:r>
        <w:t xml:space="preserve">Include an apology if it is </w:t>
      </w:r>
      <w:r w:rsidR="00634A72">
        <w:t>appropriate</w:t>
      </w:r>
      <w:r>
        <w:t>.</w:t>
      </w:r>
      <w:r w:rsidR="006E705D">
        <w:t xml:space="preserve"> </w:t>
      </w:r>
    </w:p>
    <w:sdt>
      <w:sdtPr>
        <w:id w:val="737677256"/>
        <w:placeholder>
          <w:docPart w:val="DefaultPlaceholder_-1854013440"/>
        </w:placeholder>
        <w:showingPlcHdr/>
      </w:sdtPr>
      <w:sdtEndPr/>
      <w:sdtContent>
        <w:p w14:paraId="151B4ECB" w14:textId="580580E5" w:rsidR="00BC7236" w:rsidRDefault="00BC7236" w:rsidP="00ED0C76">
          <w:r w:rsidRPr="00104D22">
            <w:rPr>
              <w:rStyle w:val="PlaceholderText"/>
              <w:rFonts w:eastAsiaTheme="minorEastAsia"/>
            </w:rPr>
            <w:t>Click or tap here to enter text.</w:t>
          </w:r>
        </w:p>
      </w:sdtContent>
    </w:sdt>
    <w:p w14:paraId="4E4B92C6" w14:textId="444A96AA" w:rsidR="00BC7236" w:rsidRDefault="00BC7236" w:rsidP="00ED0C76"/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000A2081" w:rsidP="0016251F">
      <w:r>
        <w:t xml:space="preserve">What question could </w:t>
      </w:r>
      <w:r w:rsidR="0013641A">
        <w:t>Jane</w:t>
      </w:r>
      <w:r w:rsidR="0098101D">
        <w:t xml:space="preserve"> </w:t>
      </w:r>
      <w:r>
        <w:t xml:space="preserve">ask to help build </w:t>
      </w:r>
      <w:r w:rsidR="0013641A">
        <w:t>Joe</w:t>
      </w:r>
      <w:r>
        <w:t>’s involvement with potential solutions</w:t>
      </w:r>
      <w:r w:rsidR="00EC60C0">
        <w:t>?</w:t>
      </w:r>
      <w:r w:rsidR="009E3575">
        <w:t xml:space="preserve"> </w:t>
      </w:r>
    </w:p>
    <w:sdt>
      <w:sdtPr>
        <w:id w:val="-1847624717"/>
        <w:placeholder>
          <w:docPart w:val="DefaultPlaceholder_-1854013440"/>
        </w:placeholder>
      </w:sdtPr>
      <w:sdtEndPr/>
      <w:sdtContent>
        <w:p w14:paraId="73F3B5A2" w14:textId="74AC2609" w:rsidR="0013641A" w:rsidRDefault="00853D54" w:rsidP="0016251F">
          <w:r>
            <w:t xml:space="preserve">“Have you tried </w:t>
          </w:r>
          <w:r w:rsidR="007C684D">
            <w:t xml:space="preserve">talking to your manager </w:t>
          </w:r>
          <w:r w:rsidR="00D2103E">
            <w:t>to see if you can get any sort of time extensions?”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00706B4C" w:rsidP="0016251F">
      <w:r>
        <w:t xml:space="preserve">Come up with a way for </w:t>
      </w:r>
      <w:r w:rsidR="0013641A">
        <w:t>Jane</w:t>
      </w:r>
      <w:r w:rsidR="00BE4F37">
        <w:t xml:space="preserve"> and </w:t>
      </w:r>
      <w:r w:rsidR="0013641A">
        <w:t>Joe</w:t>
      </w:r>
      <w:r w:rsidR="00BE4F37">
        <w:t xml:space="preserve"> </w:t>
      </w:r>
      <w:r>
        <w:t xml:space="preserve">to </w:t>
      </w:r>
      <w:r w:rsidR="00BE4F37">
        <w:t xml:space="preserve">settle on a solution.  </w:t>
      </w:r>
    </w:p>
    <w:sdt>
      <w:sdtPr>
        <w:id w:val="1392391084"/>
        <w:placeholder>
          <w:docPart w:val="DefaultPlaceholder_-1854013440"/>
        </w:placeholder>
      </w:sdtPr>
      <w:sdtEndPr/>
      <w:sdtContent>
        <w:p w14:paraId="777F39D4" w14:textId="6DEE66CD" w:rsidR="0013641A" w:rsidRDefault="00275125" w:rsidP="0016251F">
          <w:r>
            <w:t xml:space="preserve">Joe </w:t>
          </w:r>
          <w:r w:rsidR="00A457CB">
            <w:t xml:space="preserve">discusses with Jane and asks her if she is able to complete part of the task, in order to </w:t>
          </w:r>
          <w:r w:rsidR="00274DB5">
            <w:t xml:space="preserve">increase the speed </w:t>
          </w:r>
          <w:r w:rsidR="00280347">
            <w:t>of task completion</w:t>
          </w:r>
          <w:r w:rsidR="0037642B">
            <w:t xml:space="preserve">, </w:t>
          </w:r>
          <w:r w:rsidR="00EE0746">
            <w:t xml:space="preserve">or if an extension is required from his manager </w:t>
          </w:r>
        </w:p>
      </w:sdtContent>
    </w:sdt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00BE4F37" w:rsidP="00BE4F37">
      <w:r>
        <w:t xml:space="preserve">How could </w:t>
      </w:r>
      <w:r w:rsidR="0013641A">
        <w:t>Jane</w:t>
      </w:r>
      <w:r>
        <w:t xml:space="preserve"> </w:t>
      </w:r>
      <w:r w:rsidR="00706B4C">
        <w:t xml:space="preserve">resolve </w:t>
      </w:r>
      <w:r w:rsidR="00B85CB9">
        <w:t xml:space="preserve">the </w:t>
      </w:r>
      <w:r w:rsidR="00706B4C">
        <w:t>conflict</w:t>
      </w:r>
      <w:r>
        <w:t xml:space="preserve">? </w:t>
      </w:r>
      <w:r w:rsidR="00EE0510">
        <w:t xml:space="preserve"> </w:t>
      </w:r>
      <w:r w:rsidR="0013641A">
        <w:t>Jane</w:t>
      </w:r>
      <w:r w:rsidR="00706B4C">
        <w:t xml:space="preserve"> needs to ensure that </w:t>
      </w:r>
      <w:r w:rsidR="0013641A">
        <w:t>Joe</w:t>
      </w:r>
      <w:r w:rsidR="00706B4C">
        <w:t xml:space="preserve"> agrees</w:t>
      </w:r>
      <w:r w:rsidR="000462C4">
        <w:t>.</w:t>
      </w:r>
      <w:r w:rsidR="00245C09">
        <w:t xml:space="preserve"> W</w:t>
      </w:r>
      <w:r w:rsidR="008C6F9D">
        <w:t xml:space="preserve">rite a response that outlines </w:t>
      </w:r>
      <w:r w:rsidR="00245C09">
        <w:t>appreciation for the solution.</w:t>
      </w:r>
    </w:p>
    <w:sdt>
      <w:sdtPr>
        <w:id w:val="1618175996"/>
        <w:placeholder>
          <w:docPart w:val="DefaultPlaceholder_-1854013440"/>
        </w:placeholder>
      </w:sdtPr>
      <w:sdtEndPr/>
      <w:sdtContent>
        <w:p w14:paraId="1C7C1298" w14:textId="54A6BFF2" w:rsidR="0013641A" w:rsidRDefault="002A534C" w:rsidP="00BE4F37">
          <w:r>
            <w:t xml:space="preserve">Jane </w:t>
          </w:r>
          <w:r w:rsidR="00F361D2">
            <w:t xml:space="preserve">accepts Joe’s offer to help with part of the task. Joe agreed that it is a suitable </w:t>
          </w:r>
          <w:r w:rsidR="005B2637">
            <w:t>solution.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</w:sdtPr>
      <w:sdtEndPr/>
      <w:sdtContent>
        <w:p w14:paraId="12D9D992" w14:textId="19A3CA95" w:rsidR="0064712A" w:rsidRDefault="001C515D" w:rsidP="00B85CB9">
          <w:r>
            <w:t>Joe: “</w:t>
          </w:r>
          <w:r w:rsidR="003B2857">
            <w:t xml:space="preserve">I really appreciate </w:t>
          </w:r>
          <w:r w:rsidR="00781937">
            <w:t>your help</w:t>
          </w:r>
          <w:r w:rsidR="004D3B22">
            <w:t>.</w:t>
          </w:r>
          <w:r w:rsidR="00DF58A0">
            <w:t xml:space="preserve"> </w:t>
          </w:r>
          <w:r w:rsidR="00E810C7">
            <w:t>Do you want go watch a movie</w:t>
          </w:r>
          <w:r w:rsidR="00632E0B">
            <w:t>?</w:t>
          </w:r>
          <w:r w:rsidR="004D3B22">
            <w:t>”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</w:sdtPr>
      <w:sdtEndPr/>
      <w:sdtContent>
        <w:p w14:paraId="685F9F89" w14:textId="77777777" w:rsidR="00D100E0" w:rsidRDefault="0036784B" w:rsidP="000975F6">
          <w:r>
            <w:t>Give no-verbal cues (eg. Head nodding) to Joe while he is talking</w:t>
          </w:r>
        </w:p>
        <w:p w14:paraId="5C7E1C26" w14:textId="34D050C8" w:rsidR="00E42C37" w:rsidRDefault="0058462F" w:rsidP="000975F6">
          <w:r>
            <w:t>Jane responds with “</w:t>
          </w:r>
          <w:r w:rsidR="00EB56D0">
            <w:t>That’s no problem. I am happy to help if something like that comes up again.”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00401FD5" w:rsidP="0016251F">
      <w:r>
        <w:t xml:space="preserve">What could </w:t>
      </w:r>
      <w:r w:rsidR="00E42C37">
        <w:t>Jane</w:t>
      </w:r>
      <w:r>
        <w:t xml:space="preserve"> do if </w:t>
      </w:r>
      <w:r w:rsidR="00E42C37">
        <w:t>Joe</w:t>
      </w:r>
      <w:r>
        <w:t xml:space="preserve"> started to withdraw from the conflict </w:t>
      </w:r>
      <w:r w:rsidR="00CD218B">
        <w:t>at any stage?</w:t>
      </w:r>
    </w:p>
    <w:sdt>
      <w:sdtPr>
        <w:id w:val="617795696"/>
        <w:placeholder>
          <w:docPart w:val="DefaultPlaceholder_-1854013440"/>
        </w:placeholder>
      </w:sdtPr>
      <w:sdtEndPr/>
      <w:sdtContent>
        <w:p w14:paraId="01DC937A" w14:textId="1501692D" w:rsidR="00E42C37" w:rsidRDefault="009A137C" w:rsidP="00401FD5">
          <w:r>
            <w:t>Jane: “</w:t>
          </w:r>
          <w:r w:rsidR="009F4679">
            <w:t>Can we meet in an hour</w:t>
          </w:r>
          <w:r w:rsidR="00A175FB">
            <w:t>?”</w:t>
          </w:r>
        </w:p>
        <w:bookmarkStart w:id="1" w:name="_GoBack" w:displacedByCustomXml="next"/>
        <w:bookmarkEnd w:id="1" w:displacedByCustomXml="next"/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53FFD3" w14:textId="77777777" w:rsidR="00FB21CA" w:rsidRDefault="00FB21CA" w:rsidP="00912467">
      <w:r>
        <w:separator/>
      </w:r>
    </w:p>
  </w:endnote>
  <w:endnote w:type="continuationSeparator" w:id="0">
    <w:p w14:paraId="5870DA71" w14:textId="77777777" w:rsidR="00FB21CA" w:rsidRDefault="00FB21CA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C4A842" w14:textId="2C314D0F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175FB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4C34C3" w14:textId="3415A964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175FB">
      <w:rPr>
        <w:noProof/>
      </w:rPr>
      <w:t>5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48333F" w14:textId="06631796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0B7D148C" id="Rectangle 1" o:spid="_x0000_s1026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 fillcolor="white [3212]" stroked="f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507E57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AA854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0" type="#_x0000_t202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" filled="f" stroked="f">
              <v:textbox>
                <w:txbxContent>
                  <w:p w14:paraId="53640E8B" w14:textId="77777777" w:rsidR="000462C4" w:rsidRPr="00083346" w:rsidRDefault="000462C4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B47ADC" w14:textId="77777777" w:rsidR="00FB21CA" w:rsidRDefault="00FB21CA" w:rsidP="00912467">
      <w:r>
        <w:separator/>
      </w:r>
    </w:p>
  </w:footnote>
  <w:footnote w:type="continuationSeparator" w:id="0">
    <w:p w14:paraId="7CC7BA74" w14:textId="77777777" w:rsidR="00FB21CA" w:rsidRDefault="00FB21CA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evenAndOddHeaders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15947"/>
    <w:rsid w:val="00021FA3"/>
    <w:rsid w:val="00022C3F"/>
    <w:rsid w:val="00024474"/>
    <w:rsid w:val="00024D40"/>
    <w:rsid w:val="00026588"/>
    <w:rsid w:val="00027B20"/>
    <w:rsid w:val="00032727"/>
    <w:rsid w:val="000332E1"/>
    <w:rsid w:val="00035A05"/>
    <w:rsid w:val="00037689"/>
    <w:rsid w:val="000462C4"/>
    <w:rsid w:val="00046E9C"/>
    <w:rsid w:val="00053453"/>
    <w:rsid w:val="00060CE1"/>
    <w:rsid w:val="000611AC"/>
    <w:rsid w:val="00062908"/>
    <w:rsid w:val="00070367"/>
    <w:rsid w:val="0007532B"/>
    <w:rsid w:val="00077A7B"/>
    <w:rsid w:val="00082901"/>
    <w:rsid w:val="00083346"/>
    <w:rsid w:val="00095313"/>
    <w:rsid w:val="000971B5"/>
    <w:rsid w:val="000975F6"/>
    <w:rsid w:val="000A03F0"/>
    <w:rsid w:val="000A07FD"/>
    <w:rsid w:val="000A2081"/>
    <w:rsid w:val="000B5074"/>
    <w:rsid w:val="000C3E4A"/>
    <w:rsid w:val="000C719E"/>
    <w:rsid w:val="000D084D"/>
    <w:rsid w:val="000D2F21"/>
    <w:rsid w:val="000D41C8"/>
    <w:rsid w:val="000D4773"/>
    <w:rsid w:val="000D6A9D"/>
    <w:rsid w:val="000E525F"/>
    <w:rsid w:val="000E6B77"/>
    <w:rsid w:val="000E6CE4"/>
    <w:rsid w:val="000F1A7F"/>
    <w:rsid w:val="000F1FD3"/>
    <w:rsid w:val="000F3BDA"/>
    <w:rsid w:val="000F78B9"/>
    <w:rsid w:val="001025BA"/>
    <w:rsid w:val="00106106"/>
    <w:rsid w:val="001310F9"/>
    <w:rsid w:val="00133329"/>
    <w:rsid w:val="00133DD1"/>
    <w:rsid w:val="00134A13"/>
    <w:rsid w:val="00134AC1"/>
    <w:rsid w:val="001350D8"/>
    <w:rsid w:val="001360D6"/>
    <w:rsid w:val="0013641A"/>
    <w:rsid w:val="0014156E"/>
    <w:rsid w:val="00145551"/>
    <w:rsid w:val="00151D60"/>
    <w:rsid w:val="00160561"/>
    <w:rsid w:val="00160E8C"/>
    <w:rsid w:val="0016251F"/>
    <w:rsid w:val="00163123"/>
    <w:rsid w:val="00165067"/>
    <w:rsid w:val="00170DA3"/>
    <w:rsid w:val="00173A76"/>
    <w:rsid w:val="0017569D"/>
    <w:rsid w:val="001772B6"/>
    <w:rsid w:val="00180A8C"/>
    <w:rsid w:val="00181684"/>
    <w:rsid w:val="0018247B"/>
    <w:rsid w:val="00196434"/>
    <w:rsid w:val="001A015A"/>
    <w:rsid w:val="001A1FC6"/>
    <w:rsid w:val="001A3D6A"/>
    <w:rsid w:val="001A4024"/>
    <w:rsid w:val="001B02B7"/>
    <w:rsid w:val="001B199A"/>
    <w:rsid w:val="001B6E8A"/>
    <w:rsid w:val="001C515D"/>
    <w:rsid w:val="001C57FC"/>
    <w:rsid w:val="001C7517"/>
    <w:rsid w:val="001D5A81"/>
    <w:rsid w:val="001E0EE2"/>
    <w:rsid w:val="001F2339"/>
    <w:rsid w:val="001F3DA9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174D"/>
    <w:rsid w:val="00256356"/>
    <w:rsid w:val="00257183"/>
    <w:rsid w:val="00257387"/>
    <w:rsid w:val="00257750"/>
    <w:rsid w:val="00262EE4"/>
    <w:rsid w:val="00271F56"/>
    <w:rsid w:val="00273C13"/>
    <w:rsid w:val="002740DD"/>
    <w:rsid w:val="00274DB5"/>
    <w:rsid w:val="00275125"/>
    <w:rsid w:val="00280347"/>
    <w:rsid w:val="00283092"/>
    <w:rsid w:val="002872F0"/>
    <w:rsid w:val="002966E8"/>
    <w:rsid w:val="002A534C"/>
    <w:rsid w:val="002A633B"/>
    <w:rsid w:val="002A7A64"/>
    <w:rsid w:val="002C15F0"/>
    <w:rsid w:val="002C4B83"/>
    <w:rsid w:val="002C54A3"/>
    <w:rsid w:val="002D5198"/>
    <w:rsid w:val="002E355E"/>
    <w:rsid w:val="002E563A"/>
    <w:rsid w:val="002E7CF5"/>
    <w:rsid w:val="002F5620"/>
    <w:rsid w:val="002F5874"/>
    <w:rsid w:val="002F673C"/>
    <w:rsid w:val="002F6D63"/>
    <w:rsid w:val="002F7B46"/>
    <w:rsid w:val="00300527"/>
    <w:rsid w:val="00302D67"/>
    <w:rsid w:val="00306EDC"/>
    <w:rsid w:val="003070D4"/>
    <w:rsid w:val="003074C0"/>
    <w:rsid w:val="00310872"/>
    <w:rsid w:val="003125AD"/>
    <w:rsid w:val="003154F9"/>
    <w:rsid w:val="00316415"/>
    <w:rsid w:val="00316D36"/>
    <w:rsid w:val="00320EDD"/>
    <w:rsid w:val="00340C8E"/>
    <w:rsid w:val="0034423F"/>
    <w:rsid w:val="00346FAB"/>
    <w:rsid w:val="00352109"/>
    <w:rsid w:val="0035438A"/>
    <w:rsid w:val="00356194"/>
    <w:rsid w:val="00361EDE"/>
    <w:rsid w:val="00363916"/>
    <w:rsid w:val="0036784B"/>
    <w:rsid w:val="003718C8"/>
    <w:rsid w:val="003745E0"/>
    <w:rsid w:val="0037642B"/>
    <w:rsid w:val="00376958"/>
    <w:rsid w:val="00380721"/>
    <w:rsid w:val="00380C27"/>
    <w:rsid w:val="0038425E"/>
    <w:rsid w:val="00385790"/>
    <w:rsid w:val="003878D5"/>
    <w:rsid w:val="00391A7F"/>
    <w:rsid w:val="003B2857"/>
    <w:rsid w:val="003B355E"/>
    <w:rsid w:val="003B359F"/>
    <w:rsid w:val="003C33F4"/>
    <w:rsid w:val="003D0315"/>
    <w:rsid w:val="003D4E33"/>
    <w:rsid w:val="003E475C"/>
    <w:rsid w:val="003F418B"/>
    <w:rsid w:val="003F5A9A"/>
    <w:rsid w:val="003F679C"/>
    <w:rsid w:val="003F6C27"/>
    <w:rsid w:val="004004B6"/>
    <w:rsid w:val="00401FD5"/>
    <w:rsid w:val="00404509"/>
    <w:rsid w:val="00405617"/>
    <w:rsid w:val="00407F07"/>
    <w:rsid w:val="00415A27"/>
    <w:rsid w:val="0041790C"/>
    <w:rsid w:val="004275A5"/>
    <w:rsid w:val="00430625"/>
    <w:rsid w:val="00430EAE"/>
    <w:rsid w:val="004355AD"/>
    <w:rsid w:val="004360E0"/>
    <w:rsid w:val="00437706"/>
    <w:rsid w:val="00442080"/>
    <w:rsid w:val="00442D95"/>
    <w:rsid w:val="00443F3B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86FF0"/>
    <w:rsid w:val="004A6436"/>
    <w:rsid w:val="004B3C35"/>
    <w:rsid w:val="004C27A2"/>
    <w:rsid w:val="004C445B"/>
    <w:rsid w:val="004C7C3E"/>
    <w:rsid w:val="004D3B22"/>
    <w:rsid w:val="0050076B"/>
    <w:rsid w:val="00500A99"/>
    <w:rsid w:val="00502ED8"/>
    <w:rsid w:val="00507E57"/>
    <w:rsid w:val="00514F27"/>
    <w:rsid w:val="00516DFF"/>
    <w:rsid w:val="00520CB6"/>
    <w:rsid w:val="00522E9E"/>
    <w:rsid w:val="00523B77"/>
    <w:rsid w:val="00525C9C"/>
    <w:rsid w:val="0053463F"/>
    <w:rsid w:val="00537342"/>
    <w:rsid w:val="0054753D"/>
    <w:rsid w:val="0056719C"/>
    <w:rsid w:val="005672F2"/>
    <w:rsid w:val="00567A8E"/>
    <w:rsid w:val="00572E9B"/>
    <w:rsid w:val="0057636D"/>
    <w:rsid w:val="0058462F"/>
    <w:rsid w:val="005851BA"/>
    <w:rsid w:val="00591FB5"/>
    <w:rsid w:val="005A14B6"/>
    <w:rsid w:val="005A328A"/>
    <w:rsid w:val="005B2637"/>
    <w:rsid w:val="005C1481"/>
    <w:rsid w:val="005D1E45"/>
    <w:rsid w:val="005D22E4"/>
    <w:rsid w:val="005E25F6"/>
    <w:rsid w:val="005E41B6"/>
    <w:rsid w:val="005E4AE4"/>
    <w:rsid w:val="005E716D"/>
    <w:rsid w:val="005E71E1"/>
    <w:rsid w:val="005E793F"/>
    <w:rsid w:val="005F2B91"/>
    <w:rsid w:val="005F6433"/>
    <w:rsid w:val="00606AF3"/>
    <w:rsid w:val="00606CA0"/>
    <w:rsid w:val="00611C58"/>
    <w:rsid w:val="006121D3"/>
    <w:rsid w:val="00613EE5"/>
    <w:rsid w:val="006148D4"/>
    <w:rsid w:val="00621D57"/>
    <w:rsid w:val="00626853"/>
    <w:rsid w:val="00627F93"/>
    <w:rsid w:val="00631FAC"/>
    <w:rsid w:val="00632E0B"/>
    <w:rsid w:val="006334A0"/>
    <w:rsid w:val="00634A72"/>
    <w:rsid w:val="00635E95"/>
    <w:rsid w:val="006411BF"/>
    <w:rsid w:val="0064712A"/>
    <w:rsid w:val="00651D04"/>
    <w:rsid w:val="0065284C"/>
    <w:rsid w:val="006554C2"/>
    <w:rsid w:val="00655919"/>
    <w:rsid w:val="00656927"/>
    <w:rsid w:val="00657A2A"/>
    <w:rsid w:val="00665CE4"/>
    <w:rsid w:val="006703C7"/>
    <w:rsid w:val="00673705"/>
    <w:rsid w:val="00673C6A"/>
    <w:rsid w:val="00675FCF"/>
    <w:rsid w:val="00680D45"/>
    <w:rsid w:val="006870E8"/>
    <w:rsid w:val="006917F1"/>
    <w:rsid w:val="0069408F"/>
    <w:rsid w:val="00697373"/>
    <w:rsid w:val="00697C22"/>
    <w:rsid w:val="006A1111"/>
    <w:rsid w:val="006A40D9"/>
    <w:rsid w:val="006A7A23"/>
    <w:rsid w:val="006B3E76"/>
    <w:rsid w:val="006B5A0A"/>
    <w:rsid w:val="006B74E8"/>
    <w:rsid w:val="006C1584"/>
    <w:rsid w:val="006C6499"/>
    <w:rsid w:val="006D54BF"/>
    <w:rsid w:val="006D55B3"/>
    <w:rsid w:val="006E0EA6"/>
    <w:rsid w:val="006E705D"/>
    <w:rsid w:val="006F4E4A"/>
    <w:rsid w:val="006F60A4"/>
    <w:rsid w:val="00700900"/>
    <w:rsid w:val="00706B4C"/>
    <w:rsid w:val="00706EAB"/>
    <w:rsid w:val="00714907"/>
    <w:rsid w:val="00727290"/>
    <w:rsid w:val="00730A5B"/>
    <w:rsid w:val="00733CB9"/>
    <w:rsid w:val="007343B7"/>
    <w:rsid w:val="00736851"/>
    <w:rsid w:val="00746BF2"/>
    <w:rsid w:val="00755E75"/>
    <w:rsid w:val="00763AF3"/>
    <w:rsid w:val="00765AB8"/>
    <w:rsid w:val="00766F8B"/>
    <w:rsid w:val="0077083E"/>
    <w:rsid w:val="00771B3A"/>
    <w:rsid w:val="00774AAC"/>
    <w:rsid w:val="00774EE0"/>
    <w:rsid w:val="007806D0"/>
    <w:rsid w:val="00781937"/>
    <w:rsid w:val="00782697"/>
    <w:rsid w:val="00790C10"/>
    <w:rsid w:val="00793D01"/>
    <w:rsid w:val="007A0586"/>
    <w:rsid w:val="007A0FDF"/>
    <w:rsid w:val="007A3FCE"/>
    <w:rsid w:val="007A4BDC"/>
    <w:rsid w:val="007B0685"/>
    <w:rsid w:val="007B431C"/>
    <w:rsid w:val="007B501A"/>
    <w:rsid w:val="007B6640"/>
    <w:rsid w:val="007C0F34"/>
    <w:rsid w:val="007C12EC"/>
    <w:rsid w:val="007C684D"/>
    <w:rsid w:val="007D45E6"/>
    <w:rsid w:val="007D5276"/>
    <w:rsid w:val="007E2A75"/>
    <w:rsid w:val="007E7032"/>
    <w:rsid w:val="007F3FE4"/>
    <w:rsid w:val="007F6A72"/>
    <w:rsid w:val="00803525"/>
    <w:rsid w:val="008057C7"/>
    <w:rsid w:val="00806200"/>
    <w:rsid w:val="00807A31"/>
    <w:rsid w:val="008143F5"/>
    <w:rsid w:val="0081752E"/>
    <w:rsid w:val="00817D99"/>
    <w:rsid w:val="00821292"/>
    <w:rsid w:val="00824447"/>
    <w:rsid w:val="00842185"/>
    <w:rsid w:val="00843311"/>
    <w:rsid w:val="00853D54"/>
    <w:rsid w:val="008649D4"/>
    <w:rsid w:val="00866326"/>
    <w:rsid w:val="0086636E"/>
    <w:rsid w:val="00866A6A"/>
    <w:rsid w:val="00872DB2"/>
    <w:rsid w:val="008775D3"/>
    <w:rsid w:val="00883BAA"/>
    <w:rsid w:val="008A166A"/>
    <w:rsid w:val="008A2F91"/>
    <w:rsid w:val="008B411C"/>
    <w:rsid w:val="008C184F"/>
    <w:rsid w:val="008C6F9D"/>
    <w:rsid w:val="008C766F"/>
    <w:rsid w:val="008D56C7"/>
    <w:rsid w:val="008E2771"/>
    <w:rsid w:val="008E73D9"/>
    <w:rsid w:val="008F3147"/>
    <w:rsid w:val="008F477A"/>
    <w:rsid w:val="008F6D0D"/>
    <w:rsid w:val="00900E81"/>
    <w:rsid w:val="009044AF"/>
    <w:rsid w:val="00912467"/>
    <w:rsid w:val="00913D24"/>
    <w:rsid w:val="00915AAE"/>
    <w:rsid w:val="009206A1"/>
    <w:rsid w:val="00920ABD"/>
    <w:rsid w:val="00920F8D"/>
    <w:rsid w:val="00921E57"/>
    <w:rsid w:val="0092468F"/>
    <w:rsid w:val="00926BCC"/>
    <w:rsid w:val="00933017"/>
    <w:rsid w:val="00936504"/>
    <w:rsid w:val="009404DC"/>
    <w:rsid w:val="0094050D"/>
    <w:rsid w:val="00942DDD"/>
    <w:rsid w:val="00951624"/>
    <w:rsid w:val="0095671E"/>
    <w:rsid w:val="009668D5"/>
    <w:rsid w:val="00967F83"/>
    <w:rsid w:val="009709B0"/>
    <w:rsid w:val="009739A5"/>
    <w:rsid w:val="0098101D"/>
    <w:rsid w:val="00984864"/>
    <w:rsid w:val="0099340A"/>
    <w:rsid w:val="009A137C"/>
    <w:rsid w:val="009A3089"/>
    <w:rsid w:val="009A377F"/>
    <w:rsid w:val="009A4AF0"/>
    <w:rsid w:val="009B5C6F"/>
    <w:rsid w:val="009C0C74"/>
    <w:rsid w:val="009C36BF"/>
    <w:rsid w:val="009D0226"/>
    <w:rsid w:val="009D6EDC"/>
    <w:rsid w:val="009E10DE"/>
    <w:rsid w:val="009E3575"/>
    <w:rsid w:val="009E35A7"/>
    <w:rsid w:val="009F161E"/>
    <w:rsid w:val="009F2383"/>
    <w:rsid w:val="009F4679"/>
    <w:rsid w:val="00A07855"/>
    <w:rsid w:val="00A10E03"/>
    <w:rsid w:val="00A1170D"/>
    <w:rsid w:val="00A122EF"/>
    <w:rsid w:val="00A1660B"/>
    <w:rsid w:val="00A170C0"/>
    <w:rsid w:val="00A175FB"/>
    <w:rsid w:val="00A17D54"/>
    <w:rsid w:val="00A266B3"/>
    <w:rsid w:val="00A27801"/>
    <w:rsid w:val="00A27E0E"/>
    <w:rsid w:val="00A3128E"/>
    <w:rsid w:val="00A40276"/>
    <w:rsid w:val="00A41CF9"/>
    <w:rsid w:val="00A43403"/>
    <w:rsid w:val="00A43AE9"/>
    <w:rsid w:val="00A457CB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B0380"/>
    <w:rsid w:val="00AC4C8C"/>
    <w:rsid w:val="00AD1182"/>
    <w:rsid w:val="00AD1952"/>
    <w:rsid w:val="00AD7659"/>
    <w:rsid w:val="00AF0535"/>
    <w:rsid w:val="00AF0969"/>
    <w:rsid w:val="00AF2EBF"/>
    <w:rsid w:val="00AF30B4"/>
    <w:rsid w:val="00B056A6"/>
    <w:rsid w:val="00B0672B"/>
    <w:rsid w:val="00B071BB"/>
    <w:rsid w:val="00B13531"/>
    <w:rsid w:val="00B15711"/>
    <w:rsid w:val="00B2219D"/>
    <w:rsid w:val="00B33478"/>
    <w:rsid w:val="00B359AA"/>
    <w:rsid w:val="00B37C90"/>
    <w:rsid w:val="00B40E19"/>
    <w:rsid w:val="00B4431A"/>
    <w:rsid w:val="00B47E46"/>
    <w:rsid w:val="00B54335"/>
    <w:rsid w:val="00B607D9"/>
    <w:rsid w:val="00B61861"/>
    <w:rsid w:val="00B65D94"/>
    <w:rsid w:val="00B66B3C"/>
    <w:rsid w:val="00B73050"/>
    <w:rsid w:val="00B75AFD"/>
    <w:rsid w:val="00B80250"/>
    <w:rsid w:val="00B826F6"/>
    <w:rsid w:val="00B83E71"/>
    <w:rsid w:val="00B85CB9"/>
    <w:rsid w:val="00B86781"/>
    <w:rsid w:val="00B91BE4"/>
    <w:rsid w:val="00B9643D"/>
    <w:rsid w:val="00BB219B"/>
    <w:rsid w:val="00BB3A41"/>
    <w:rsid w:val="00BC207E"/>
    <w:rsid w:val="00BC21F3"/>
    <w:rsid w:val="00BC7236"/>
    <w:rsid w:val="00BD0780"/>
    <w:rsid w:val="00BD7188"/>
    <w:rsid w:val="00BE0641"/>
    <w:rsid w:val="00BE117F"/>
    <w:rsid w:val="00BE4F37"/>
    <w:rsid w:val="00BE6D0D"/>
    <w:rsid w:val="00BF3FB9"/>
    <w:rsid w:val="00BF5BF2"/>
    <w:rsid w:val="00BF7BCD"/>
    <w:rsid w:val="00BF7DEF"/>
    <w:rsid w:val="00C06F3E"/>
    <w:rsid w:val="00C106D1"/>
    <w:rsid w:val="00C12321"/>
    <w:rsid w:val="00C1634C"/>
    <w:rsid w:val="00C16837"/>
    <w:rsid w:val="00C16B1E"/>
    <w:rsid w:val="00C27089"/>
    <w:rsid w:val="00C31766"/>
    <w:rsid w:val="00C31F14"/>
    <w:rsid w:val="00C33DF7"/>
    <w:rsid w:val="00C340AE"/>
    <w:rsid w:val="00C371A6"/>
    <w:rsid w:val="00C40AA2"/>
    <w:rsid w:val="00C430E6"/>
    <w:rsid w:val="00C43EBE"/>
    <w:rsid w:val="00C4444C"/>
    <w:rsid w:val="00C47D77"/>
    <w:rsid w:val="00C5309B"/>
    <w:rsid w:val="00C531E2"/>
    <w:rsid w:val="00C53537"/>
    <w:rsid w:val="00C603A3"/>
    <w:rsid w:val="00C64AEF"/>
    <w:rsid w:val="00C70836"/>
    <w:rsid w:val="00C77823"/>
    <w:rsid w:val="00C77E21"/>
    <w:rsid w:val="00C97065"/>
    <w:rsid w:val="00CA031E"/>
    <w:rsid w:val="00CA3C4C"/>
    <w:rsid w:val="00CA45A1"/>
    <w:rsid w:val="00CB153B"/>
    <w:rsid w:val="00CB1D23"/>
    <w:rsid w:val="00CC1C03"/>
    <w:rsid w:val="00CC4DC8"/>
    <w:rsid w:val="00CD1AD7"/>
    <w:rsid w:val="00CD218B"/>
    <w:rsid w:val="00CD3022"/>
    <w:rsid w:val="00CD54C4"/>
    <w:rsid w:val="00CE0F4E"/>
    <w:rsid w:val="00CE77D7"/>
    <w:rsid w:val="00CF0E21"/>
    <w:rsid w:val="00CF25AF"/>
    <w:rsid w:val="00D000BF"/>
    <w:rsid w:val="00D100E0"/>
    <w:rsid w:val="00D125F5"/>
    <w:rsid w:val="00D13677"/>
    <w:rsid w:val="00D1451C"/>
    <w:rsid w:val="00D2103E"/>
    <w:rsid w:val="00D403C3"/>
    <w:rsid w:val="00D4731D"/>
    <w:rsid w:val="00D516CF"/>
    <w:rsid w:val="00D55187"/>
    <w:rsid w:val="00D55F9B"/>
    <w:rsid w:val="00D618B9"/>
    <w:rsid w:val="00D62DB4"/>
    <w:rsid w:val="00D645B9"/>
    <w:rsid w:val="00D65759"/>
    <w:rsid w:val="00D70E62"/>
    <w:rsid w:val="00D979B6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E34FC"/>
    <w:rsid w:val="00DF1E78"/>
    <w:rsid w:val="00DF26FD"/>
    <w:rsid w:val="00DF5703"/>
    <w:rsid w:val="00DF58A0"/>
    <w:rsid w:val="00E035A9"/>
    <w:rsid w:val="00E1443D"/>
    <w:rsid w:val="00E229DB"/>
    <w:rsid w:val="00E3006D"/>
    <w:rsid w:val="00E4088E"/>
    <w:rsid w:val="00E42C37"/>
    <w:rsid w:val="00E477D6"/>
    <w:rsid w:val="00E60863"/>
    <w:rsid w:val="00E62D0D"/>
    <w:rsid w:val="00E647FC"/>
    <w:rsid w:val="00E70680"/>
    <w:rsid w:val="00E7126C"/>
    <w:rsid w:val="00E737F5"/>
    <w:rsid w:val="00E742EE"/>
    <w:rsid w:val="00E75AD7"/>
    <w:rsid w:val="00E76319"/>
    <w:rsid w:val="00E810C7"/>
    <w:rsid w:val="00E82568"/>
    <w:rsid w:val="00E8291B"/>
    <w:rsid w:val="00E93BB1"/>
    <w:rsid w:val="00E977C3"/>
    <w:rsid w:val="00EA6C98"/>
    <w:rsid w:val="00EA7E12"/>
    <w:rsid w:val="00EB56D0"/>
    <w:rsid w:val="00EC0CF0"/>
    <w:rsid w:val="00EC3CC1"/>
    <w:rsid w:val="00EC60C0"/>
    <w:rsid w:val="00ED025B"/>
    <w:rsid w:val="00ED0C76"/>
    <w:rsid w:val="00ED33A5"/>
    <w:rsid w:val="00ED432F"/>
    <w:rsid w:val="00EE0510"/>
    <w:rsid w:val="00EE0746"/>
    <w:rsid w:val="00EF6CA4"/>
    <w:rsid w:val="00F0040B"/>
    <w:rsid w:val="00F01FB9"/>
    <w:rsid w:val="00F044D0"/>
    <w:rsid w:val="00F04F2B"/>
    <w:rsid w:val="00F0518A"/>
    <w:rsid w:val="00F12C12"/>
    <w:rsid w:val="00F1422F"/>
    <w:rsid w:val="00F200B4"/>
    <w:rsid w:val="00F21F1E"/>
    <w:rsid w:val="00F361D2"/>
    <w:rsid w:val="00F3746C"/>
    <w:rsid w:val="00F40F29"/>
    <w:rsid w:val="00F41E1F"/>
    <w:rsid w:val="00F44A95"/>
    <w:rsid w:val="00F47D30"/>
    <w:rsid w:val="00F51F18"/>
    <w:rsid w:val="00F5304B"/>
    <w:rsid w:val="00F53D98"/>
    <w:rsid w:val="00F548AC"/>
    <w:rsid w:val="00F554EC"/>
    <w:rsid w:val="00F60A42"/>
    <w:rsid w:val="00F630F6"/>
    <w:rsid w:val="00F66A98"/>
    <w:rsid w:val="00F713AA"/>
    <w:rsid w:val="00F81E6A"/>
    <w:rsid w:val="00F82E8C"/>
    <w:rsid w:val="00F96BAE"/>
    <w:rsid w:val="00FB0A8D"/>
    <w:rsid w:val="00FB0F38"/>
    <w:rsid w:val="00FB21CA"/>
    <w:rsid w:val="00FB264E"/>
    <w:rsid w:val="00FB2AB8"/>
    <w:rsid w:val="00FB6FBA"/>
    <w:rsid w:val="00FC683D"/>
    <w:rsid w:val="00FD1553"/>
    <w:rsid w:val="00FD2D5D"/>
    <w:rsid w:val="00FD49F8"/>
    <w:rsid w:val="00FD4F05"/>
    <w:rsid w:val="00FE179D"/>
    <w:rsid w:val="00FE3418"/>
    <w:rsid w:val="00FF1DF1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9C8E76"/>
  <w15:docId w15:val="{BC4C4CCF-3EA8-4F62-B5F5-D2D921959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flickr.com/photos/zabara_tango/6955720271" TargetMode="External"/><Relationship Id="rId21" Type="http://schemas.openxmlformats.org/officeDocument/2006/relationships/hyperlink" Target="https://superawesomevectors.deviantart.com/art/Shark-Cartoon-Free-Vector-Illustration-643399222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61" Type="http://schemas.openxmlformats.org/officeDocument/2006/relationships/diagramQuickStyle" Target="diagrams/quickStyle4.xm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File:Florida_Box_Turtle_Digon3.jpg" TargetMode="External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flickr.com/photos/falcon1961/3304306800/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  <dgm:t>
        <a:bodyPr/>
        <a:lstStyle/>
        <a:p>
          <a:endParaRPr lang="en-US"/>
        </a:p>
      </dgm:t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  <dgm:t>
        <a:bodyPr/>
        <a:lstStyle/>
        <a:p>
          <a:endParaRPr lang="en-US"/>
        </a:p>
      </dgm:t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  <dgm:t>
        <a:bodyPr/>
        <a:lstStyle/>
        <a:p>
          <a:endParaRPr lang="en-US"/>
        </a:p>
      </dgm:t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  <dgm:t>
        <a:bodyPr/>
        <a:lstStyle/>
        <a:p>
          <a:endParaRPr lang="en-US"/>
        </a:p>
      </dgm:t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  <dgm:t>
        <a:bodyPr/>
        <a:lstStyle/>
        <a:p>
          <a:endParaRPr lang="en-US"/>
        </a:p>
      </dgm:t>
    </dgm:pt>
  </dgm:ptLst>
  <dgm:cxnLst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  <dgm:t>
        <a:bodyPr/>
        <a:lstStyle/>
        <a:p>
          <a:endParaRPr lang="en-US"/>
        </a:p>
      </dgm:t>
    </dgm:pt>
    <dgm:pt modelId="{D3CEAE1D-DEF9-47CE-82AF-1F83C90A0A89}" type="pres">
      <dgm:prSet presAssocID="{73CEF97F-B881-4924-8632-FDD45DD208D1}" presName="connectorText" presStyleLbl="sibTrans2D1" presStyleIdx="0" presStyleCnt="5"/>
      <dgm:spPr/>
      <dgm:t>
        <a:bodyPr/>
        <a:lstStyle/>
        <a:p>
          <a:endParaRPr lang="en-US"/>
        </a:p>
      </dgm:t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  <dgm:t>
        <a:bodyPr/>
        <a:lstStyle/>
        <a:p>
          <a:endParaRPr lang="en-US"/>
        </a:p>
      </dgm:t>
    </dgm:pt>
    <dgm:pt modelId="{F10C1F12-B667-4B3C-9D2C-781C57EDAAE7}" type="pres">
      <dgm:prSet presAssocID="{47E1E15E-FB76-4308-9A47-9FC67054428F}" presName="connectorText" presStyleLbl="sibTrans2D1" presStyleIdx="1" presStyleCnt="5"/>
      <dgm:spPr/>
      <dgm:t>
        <a:bodyPr/>
        <a:lstStyle/>
        <a:p>
          <a:endParaRPr lang="en-US"/>
        </a:p>
      </dgm:t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5B8AF2A-D341-464F-B817-986BF1FF4CDC}" type="pres">
      <dgm:prSet presAssocID="{21A25839-D9A2-4113-8128-8E063770DFEA}" presName="sibTrans" presStyleLbl="sibTrans2D1" presStyleIdx="2" presStyleCnt="5"/>
      <dgm:spPr/>
      <dgm:t>
        <a:bodyPr/>
        <a:lstStyle/>
        <a:p>
          <a:endParaRPr lang="en-US"/>
        </a:p>
      </dgm:t>
    </dgm:pt>
    <dgm:pt modelId="{D7708F20-9054-4534-BB60-0B8E748EA743}" type="pres">
      <dgm:prSet presAssocID="{21A25839-D9A2-4113-8128-8E063770DFEA}" presName="connectorText" presStyleLbl="sibTrans2D1" presStyleIdx="2" presStyleCnt="5"/>
      <dgm:spPr/>
      <dgm:t>
        <a:bodyPr/>
        <a:lstStyle/>
        <a:p>
          <a:endParaRPr lang="en-US"/>
        </a:p>
      </dgm:t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  <dgm:t>
        <a:bodyPr/>
        <a:lstStyle/>
        <a:p>
          <a:endParaRPr lang="en-US"/>
        </a:p>
      </dgm:t>
    </dgm:pt>
    <dgm:pt modelId="{551C39FF-E9A4-4005-9B6E-4A1DFF2FEF54}" type="pres">
      <dgm:prSet presAssocID="{DED79D7E-4F31-43B5-B24E-A11352AA3D87}" presName="connectorText" presStyleLbl="sibTrans2D1" presStyleIdx="3" presStyleCnt="5"/>
      <dgm:spPr/>
      <dgm:t>
        <a:bodyPr/>
        <a:lstStyle/>
        <a:p>
          <a:endParaRPr lang="en-US"/>
        </a:p>
      </dgm:t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  <dgm:t>
        <a:bodyPr/>
        <a:lstStyle/>
        <a:p>
          <a:endParaRPr lang="en-US"/>
        </a:p>
      </dgm:t>
    </dgm:pt>
    <dgm:pt modelId="{5C8475CE-3E84-43A8-93C1-BE6F38AFD666}" type="pres">
      <dgm:prSet presAssocID="{9F4976A1-CB4C-4972-B44D-9929F3FB0D00}" presName="connectorText" presStyleLbl="sibTrans2D1" presStyleIdx="4" presStyleCnt="5"/>
      <dgm:spPr/>
      <dgm:t>
        <a:bodyPr/>
        <a:lstStyle/>
        <a:p>
          <a:endParaRPr lang="en-US"/>
        </a:p>
      </dgm:t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  <dgm:t>
        <a:bodyPr/>
        <a:lstStyle/>
        <a:p>
          <a:endParaRPr lang="en-US"/>
        </a:p>
      </dgm:t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  <dgm:t>
        <a:bodyPr/>
        <a:lstStyle/>
        <a:p>
          <a:endParaRPr lang="en-US"/>
        </a:p>
      </dgm:t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  <dgm:t>
        <a:bodyPr/>
        <a:lstStyle/>
        <a:p>
          <a:endParaRPr lang="en-US"/>
        </a:p>
      </dgm:t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  <dgm:t>
        <a:bodyPr/>
        <a:lstStyle/>
        <a:p>
          <a:endParaRPr lang="en-US"/>
        </a:p>
      </dgm:t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lvl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lvl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3E5747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815"/>
    <w:rsid w:val="003E5747"/>
    <w:rsid w:val="006B0357"/>
    <w:rsid w:val="0080273D"/>
    <w:rsid w:val="00B54815"/>
    <w:rsid w:val="00D7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A1AAB2D-11B3-4D34-931B-F9E6733A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57</TotalTime>
  <Pages>5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Shield</dc:creator>
  <cp:keywords/>
  <dc:description/>
  <cp:lastModifiedBy>Cornel</cp:lastModifiedBy>
  <cp:revision>498</cp:revision>
  <dcterms:created xsi:type="dcterms:W3CDTF">2021-10-20T05:12:00Z</dcterms:created>
  <dcterms:modified xsi:type="dcterms:W3CDTF">2022-03-31T08:50:00Z</dcterms:modified>
</cp:coreProperties>
</file>